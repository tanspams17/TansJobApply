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AC19" w14:textId="77777777" w:rsidR="0098240F" w:rsidRPr="00B63574" w:rsidRDefault="0098240F" w:rsidP="0098240F">
      <w:pPr>
        <w:rPr>
          <w:rFonts w:cstheme="minorHAnsi"/>
          <w:b/>
          <w:color w:val="091916" w:themeColor="accent5" w:themeShade="80"/>
          <w:spacing w:val="-2"/>
          <w:sz w:val="19"/>
          <w:szCs w:val="19"/>
        </w:rPr>
      </w:pPr>
      <w:r w:rsidRPr="00B63574">
        <w:rPr>
          <w:rFonts w:cstheme="minorHAnsi"/>
          <w:sz w:val="19"/>
          <w:szCs w:val="19"/>
        </w:rPr>
        <w:t>Dear hiring team,</w:t>
      </w:r>
    </w:p>
    <w:p w14:paraId="58910C74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</w:p>
    <w:p w14:paraId="4F97A205" w14:textId="4229EAA2" w:rsidR="0098240F" w:rsidRPr="00B63574" w:rsidRDefault="009B2D97" w:rsidP="0098240F">
      <w:pPr>
        <w:rPr>
          <w:rFonts w:cstheme="minorHAnsi"/>
          <w:sz w:val="19"/>
          <w:szCs w:val="19"/>
        </w:rPr>
      </w:pPr>
      <w:r>
        <w:rPr>
          <w:rFonts w:cstheme="minorHAnsi"/>
          <w:sz w:val="19"/>
          <w:szCs w:val="19"/>
        </w:rPr>
        <w:t xml:space="preserve">Few </w:t>
      </w:r>
      <w:r w:rsidR="0098240F" w:rsidRPr="00B63574">
        <w:rPr>
          <w:rFonts w:cstheme="minorHAnsi"/>
          <w:sz w:val="19"/>
          <w:szCs w:val="19"/>
        </w:rPr>
        <w:t xml:space="preserve">positions bring together as directly the work I have delivered, the market perspective I have since </w:t>
      </w:r>
      <w:r w:rsidR="0098240F" w:rsidRPr="00B63574">
        <w:rPr>
          <w:rFonts w:cstheme="minorHAnsi"/>
          <w:noProof/>
          <w:color w:val="266D31" w:themeColor="accent4"/>
          <w:sz w:val="19"/>
          <w:szCs w:val="19"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EB721E1" wp14:editId="6BB38BA3">
                <wp:simplePos x="0" y="0"/>
                <wp:positionH relativeFrom="column">
                  <wp:posOffset>-914400</wp:posOffset>
                </wp:positionH>
                <wp:positionV relativeFrom="paragraph">
                  <wp:posOffset>-617855</wp:posOffset>
                </wp:positionV>
                <wp:extent cx="388620" cy="150749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5074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06C23" id="Rectangle 3" o:spid="_x0000_s1026" alt="&quot;&quot;" style="position:absolute;margin-left:-1in;margin-top:-48.65pt;width:30.6pt;height:118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" fillcolor="#f15533 [3204]" stroked="f" strokeweight="1pt">
                <w10:anchorlock/>
              </v:rect>
            </w:pict>
          </mc:Fallback>
        </mc:AlternateContent>
      </w:r>
      <w:r w:rsidR="0098240F" w:rsidRPr="00B63574">
        <w:rPr>
          <w:rFonts w:cstheme="minorHAnsi"/>
          <w:sz w:val="19"/>
          <w:szCs w:val="19"/>
        </w:rPr>
        <w:t>developed and the contribution I now want to make.</w:t>
      </w:r>
    </w:p>
    <w:p w14:paraId="072F7888" w14:textId="77777777" w:rsidR="0098240F" w:rsidRDefault="0098240F" w:rsidP="0098240F">
      <w:pPr>
        <w:rPr>
          <w:rFonts w:cstheme="minorHAnsi"/>
          <w:sz w:val="19"/>
          <w:szCs w:val="19"/>
        </w:rPr>
      </w:pPr>
    </w:p>
    <w:p w14:paraId="746AD957" w14:textId="02B45581" w:rsidR="009B2D97" w:rsidRPr="00B63574" w:rsidRDefault="009B2D97" w:rsidP="0098240F">
      <w:pPr>
        <w:rPr>
          <w:rFonts w:cstheme="minorHAnsi"/>
          <w:sz w:val="19"/>
          <w:szCs w:val="19"/>
        </w:rPr>
      </w:pPr>
      <w:r>
        <w:rPr>
          <w:rFonts w:cstheme="minorHAnsi"/>
          <w:sz w:val="19"/>
          <w:szCs w:val="19"/>
        </w:rPr>
        <w:t>xx</w:t>
      </w:r>
    </w:p>
    <w:p w14:paraId="23FA9DB2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</w:p>
    <w:p w14:paraId="60806A30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  <w:u w:val="single"/>
        </w:rPr>
        <w:t>Some of the most directly relevant experience includes:</w:t>
      </w:r>
    </w:p>
    <w:p w14:paraId="397699F1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</w:p>
    <w:tbl>
      <w:tblPr>
        <w:tblW w:w="100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5850"/>
      </w:tblGrid>
      <w:tr w:rsidR="0098240F" w:rsidRPr="00B63574" w14:paraId="06C36842" w14:textId="77777777" w:rsidTr="009B2D97">
        <w:trPr>
          <w:trHeight w:val="1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C789D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b/>
                <w:bCs/>
                <w:sz w:val="19"/>
                <w:szCs w:val="19"/>
              </w:rPr>
            </w:pPr>
            <w:r w:rsidRPr="00B63574">
              <w:rPr>
                <w:rFonts w:cstheme="minorHAnsi"/>
                <w:b/>
                <w:bCs/>
                <w:sz w:val="19"/>
                <w:szCs w:val="19"/>
              </w:rPr>
              <w:t>Your ask</w:t>
            </w:r>
          </w:p>
        </w:tc>
        <w:tc>
          <w:tcPr>
            <w:tcW w:w="0" w:type="auto"/>
            <w:vAlign w:val="center"/>
            <w:hideMark/>
          </w:tcPr>
          <w:p w14:paraId="11ABCC25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b/>
                <w:bCs/>
                <w:sz w:val="19"/>
                <w:szCs w:val="19"/>
              </w:rPr>
            </w:pPr>
            <w:r w:rsidRPr="00B63574">
              <w:rPr>
                <w:rFonts w:cstheme="minorHAnsi"/>
                <w:b/>
                <w:bCs/>
                <w:sz w:val="19"/>
                <w:szCs w:val="19"/>
              </w:rPr>
              <w:t>My evidence</w:t>
            </w:r>
          </w:p>
        </w:tc>
      </w:tr>
      <w:tr w:rsidR="0098240F" w:rsidRPr="00B63574" w14:paraId="7FD74877" w14:textId="77777777" w:rsidTr="009B2D97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11836407" w14:textId="59E76744" w:rsidR="0098240F" w:rsidRPr="00B63574" w:rsidRDefault="009B2D97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55C65E48" w14:textId="775609CA" w:rsidR="0098240F" w:rsidRPr="00B63574" w:rsidRDefault="009B2D97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xx</w:t>
            </w:r>
          </w:p>
          <w:p w14:paraId="361BD563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  <w:p w14:paraId="64D5F9A6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18FD5538" w14:textId="77777777" w:rsidTr="009B2D97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01040468" w14:textId="13F5B1A2" w:rsidR="0098240F" w:rsidRPr="00B63574" w:rsidRDefault="009B2D97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1229B0F9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  <w:p w14:paraId="6476F3DB" w14:textId="245F60FB" w:rsidR="0098240F" w:rsidRPr="00B63574" w:rsidRDefault="009B2D97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xx</w:t>
            </w:r>
          </w:p>
          <w:p w14:paraId="42761521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  <w:p w14:paraId="471558D2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20D67FB6" w14:textId="77777777" w:rsidTr="009B2D97">
        <w:trPr>
          <w:trHeight w:val="191"/>
          <w:tblCellSpacing w:w="15" w:type="dxa"/>
        </w:trPr>
        <w:tc>
          <w:tcPr>
            <w:tcW w:w="0" w:type="auto"/>
            <w:vAlign w:val="center"/>
          </w:tcPr>
          <w:p w14:paraId="49BB1285" w14:textId="54406791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0" w:type="auto"/>
            <w:vAlign w:val="center"/>
          </w:tcPr>
          <w:p w14:paraId="318D9D40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4E2B7A48" w14:textId="77777777" w:rsidTr="009B2D97">
        <w:trPr>
          <w:trHeight w:val="201"/>
          <w:tblCellSpacing w:w="15" w:type="dxa"/>
        </w:trPr>
        <w:tc>
          <w:tcPr>
            <w:tcW w:w="0" w:type="auto"/>
            <w:vAlign w:val="center"/>
          </w:tcPr>
          <w:p w14:paraId="5FEE2C54" w14:textId="1C30EB00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0" w:type="auto"/>
            <w:vAlign w:val="center"/>
          </w:tcPr>
          <w:p w14:paraId="220C5527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4E081AF9" w14:textId="77777777" w:rsidTr="009B2D97">
        <w:trPr>
          <w:trHeight w:val="201"/>
          <w:tblCellSpacing w:w="15" w:type="dxa"/>
        </w:trPr>
        <w:tc>
          <w:tcPr>
            <w:tcW w:w="0" w:type="auto"/>
            <w:vAlign w:val="center"/>
          </w:tcPr>
          <w:p w14:paraId="74FEF013" w14:textId="73D41AC6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0" w:type="auto"/>
            <w:vAlign w:val="center"/>
          </w:tcPr>
          <w:p w14:paraId="79019D9A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5FC6F3A2" w14:textId="77777777" w:rsidTr="009B2D97">
        <w:trPr>
          <w:trHeight w:val="201"/>
          <w:tblCellSpacing w:w="15" w:type="dxa"/>
        </w:trPr>
        <w:tc>
          <w:tcPr>
            <w:tcW w:w="0" w:type="auto"/>
            <w:vAlign w:val="center"/>
          </w:tcPr>
          <w:p w14:paraId="27FFB061" w14:textId="2E448506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0" w:type="auto"/>
            <w:vAlign w:val="center"/>
          </w:tcPr>
          <w:p w14:paraId="26CE9F6E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4F5F3F16" w14:textId="77777777" w:rsidTr="009B2D97">
        <w:trPr>
          <w:trHeight w:val="201"/>
          <w:tblCellSpacing w:w="15" w:type="dxa"/>
        </w:trPr>
        <w:tc>
          <w:tcPr>
            <w:tcW w:w="0" w:type="auto"/>
            <w:vAlign w:val="center"/>
          </w:tcPr>
          <w:p w14:paraId="6E7D824A" w14:textId="47580D29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0" w:type="auto"/>
            <w:vAlign w:val="center"/>
          </w:tcPr>
          <w:p w14:paraId="4D5BA1E9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98240F" w:rsidRPr="00B63574" w14:paraId="3E2247CC" w14:textId="77777777" w:rsidTr="009B2D97">
        <w:trPr>
          <w:trHeight w:val="191"/>
          <w:tblCellSpacing w:w="15" w:type="dxa"/>
        </w:trPr>
        <w:tc>
          <w:tcPr>
            <w:tcW w:w="0" w:type="auto"/>
            <w:vAlign w:val="center"/>
          </w:tcPr>
          <w:p w14:paraId="2DDC5C89" w14:textId="77777777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0" w:type="auto"/>
            <w:vAlign w:val="center"/>
          </w:tcPr>
          <w:p w14:paraId="79D6BD1F" w14:textId="17FDC91F" w:rsidR="0098240F" w:rsidRPr="00B63574" w:rsidRDefault="0098240F" w:rsidP="007756B7">
            <w:pPr>
              <w:spacing w:line="24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</w:tbl>
    <w:p w14:paraId="44292890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</w:p>
    <w:p w14:paraId="00D5D215" w14:textId="77777777" w:rsidR="005F1683" w:rsidRDefault="0098240F" w:rsidP="0098240F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 xml:space="preserve">Across all of this, I care deeply about whether strategy can actually work - beyond the slide, report, blog or memo. </w:t>
      </w:r>
    </w:p>
    <w:p w14:paraId="792BB48D" w14:textId="77777777" w:rsidR="005F1683" w:rsidRDefault="005F1683" w:rsidP="0098240F">
      <w:pPr>
        <w:rPr>
          <w:rFonts w:cstheme="minorHAnsi"/>
          <w:sz w:val="19"/>
          <w:szCs w:val="19"/>
        </w:rPr>
      </w:pPr>
    </w:p>
    <w:p w14:paraId="7A05F2C7" w14:textId="1CBA82B1" w:rsidR="0098240F" w:rsidRPr="00B63574" w:rsidRDefault="0098240F" w:rsidP="0098240F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 xml:space="preserve">I bring a strong bias for </w:t>
      </w:r>
    </w:p>
    <w:p w14:paraId="513FADA9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</w:p>
    <w:p w14:paraId="51721CE6" w14:textId="77777777" w:rsidR="00713C1A" w:rsidRPr="00B63574" w:rsidRDefault="00713C1A" w:rsidP="00713C1A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>In the first year, I would seek to contribute in five practical ways:</w:t>
      </w:r>
    </w:p>
    <w:p w14:paraId="1FFABD45" w14:textId="4D8F24DD" w:rsidR="0098240F" w:rsidRPr="00B63574" w:rsidRDefault="009B2D97" w:rsidP="00713C1A">
      <w:pPr>
        <w:pStyle w:val="ListParagraph"/>
        <w:numPr>
          <w:ilvl w:val="0"/>
          <w:numId w:val="8"/>
        </w:numPr>
        <w:rPr>
          <w:rFonts w:cstheme="minorHAnsi"/>
          <w:sz w:val="19"/>
          <w:szCs w:val="19"/>
        </w:rPr>
      </w:pPr>
      <w:r>
        <w:rPr>
          <w:rFonts w:cstheme="minorHAnsi"/>
          <w:sz w:val="19"/>
          <w:szCs w:val="19"/>
        </w:rPr>
        <w:t>xx</w:t>
      </w:r>
    </w:p>
    <w:p w14:paraId="25DC32A5" w14:textId="77777777" w:rsidR="00713C1A" w:rsidRPr="00B63574" w:rsidRDefault="00713C1A" w:rsidP="00713C1A">
      <w:pPr>
        <w:rPr>
          <w:rFonts w:cstheme="minorHAnsi"/>
          <w:sz w:val="19"/>
          <w:szCs w:val="19"/>
        </w:rPr>
      </w:pPr>
    </w:p>
    <w:p w14:paraId="0C016855" w14:textId="3479FD89" w:rsidR="009B2D97" w:rsidRDefault="0098240F" w:rsidP="0098240F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 xml:space="preserve">This opportunity feels like a natural progression </w:t>
      </w:r>
      <w:r w:rsidR="005F1683">
        <w:rPr>
          <w:rFonts w:cstheme="minorHAnsi"/>
          <w:sz w:val="19"/>
          <w:szCs w:val="19"/>
        </w:rPr>
        <w:t>……</w:t>
      </w:r>
    </w:p>
    <w:p w14:paraId="49EBEBF2" w14:textId="77777777" w:rsidR="009B2D97" w:rsidRDefault="009B2D97" w:rsidP="0098240F">
      <w:pPr>
        <w:rPr>
          <w:rFonts w:cstheme="minorHAnsi"/>
          <w:sz w:val="19"/>
          <w:szCs w:val="19"/>
        </w:rPr>
      </w:pPr>
    </w:p>
    <w:p w14:paraId="713BD2A2" w14:textId="1D9C2C02" w:rsidR="0098240F" w:rsidRPr="00B63574" w:rsidRDefault="0098240F" w:rsidP="0098240F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 xml:space="preserve">I would be proud to bring my </w:t>
      </w:r>
      <w:r w:rsidR="005F1683">
        <w:rPr>
          <w:rFonts w:cstheme="minorHAnsi"/>
          <w:sz w:val="19"/>
          <w:szCs w:val="19"/>
        </w:rPr>
        <w:t>x</w:t>
      </w:r>
      <w:r w:rsidRPr="00B63574">
        <w:rPr>
          <w:rFonts w:cstheme="minorHAnsi"/>
          <w:sz w:val="19"/>
          <w:szCs w:val="19"/>
        </w:rPr>
        <w:t xml:space="preserve"> to delivery to </w:t>
      </w:r>
      <w:r w:rsidR="005F1683">
        <w:rPr>
          <w:rFonts w:cstheme="minorHAnsi"/>
          <w:sz w:val="19"/>
          <w:szCs w:val="19"/>
        </w:rPr>
        <w:t>x.</w:t>
      </w:r>
    </w:p>
    <w:p w14:paraId="1F0C9780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</w:p>
    <w:p w14:paraId="411CCCB6" w14:textId="77777777" w:rsidR="0098240F" w:rsidRPr="00B63574" w:rsidRDefault="0098240F" w:rsidP="0098240F">
      <w:pPr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>Thank you for considering my application.</w:t>
      </w:r>
      <w:r w:rsidRPr="00B63574">
        <w:rPr>
          <w:rFonts w:cstheme="minorHAnsi"/>
          <w:noProof/>
          <w:color w:val="266D31" w:themeColor="accent4"/>
          <w:sz w:val="19"/>
          <w:szCs w:val="19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3325C35" wp14:editId="3E080710">
                <wp:simplePos x="0" y="0"/>
                <wp:positionH relativeFrom="column">
                  <wp:posOffset>-908685</wp:posOffset>
                </wp:positionH>
                <wp:positionV relativeFrom="paragraph">
                  <wp:posOffset>-9145270</wp:posOffset>
                </wp:positionV>
                <wp:extent cx="388620" cy="15074900"/>
                <wp:effectExtent l="0" t="0" r="0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5074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04089" id="Rectangle 2" o:spid="_x0000_s1026" alt="&quot;&quot;" style="position:absolute;margin-left:-71.55pt;margin-top:-720.1pt;width:30.6pt;height:118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" fillcolor="#f15533 [3204]" stroked="f" strokeweight="1pt">
                <w10:anchorlock/>
              </v:rect>
            </w:pict>
          </mc:Fallback>
        </mc:AlternateContent>
      </w:r>
    </w:p>
    <w:p w14:paraId="08766711" w14:textId="77777777" w:rsidR="0098240F" w:rsidRPr="00B63574" w:rsidRDefault="0098240F" w:rsidP="0098240F">
      <w:pPr>
        <w:pStyle w:val="ImagePlaceholder"/>
        <w:rPr>
          <w:rFonts w:cstheme="minorHAnsi"/>
          <w:sz w:val="19"/>
          <w:szCs w:val="19"/>
        </w:rPr>
      </w:pPr>
    </w:p>
    <w:p w14:paraId="644C83B4" w14:textId="5E3CFBD6" w:rsidR="00CE3B09" w:rsidRPr="00B63574" w:rsidRDefault="0098240F" w:rsidP="0098240F">
      <w:pPr>
        <w:pStyle w:val="ImagePlaceholder"/>
        <w:rPr>
          <w:rFonts w:cstheme="minorHAnsi"/>
          <w:sz w:val="19"/>
          <w:szCs w:val="19"/>
        </w:rPr>
      </w:pPr>
      <w:r w:rsidRPr="00B63574">
        <w:rPr>
          <w:rFonts w:cstheme="minorHAnsi"/>
          <w:sz w:val="19"/>
          <w:szCs w:val="19"/>
        </w:rPr>
        <w:t xml:space="preserve">Regards, </w:t>
      </w:r>
      <w:r w:rsidRPr="00B63574">
        <w:rPr>
          <w:rFonts w:cstheme="minorHAnsi"/>
          <w:b/>
          <w:bCs/>
          <w:sz w:val="19"/>
          <w:szCs w:val="19"/>
        </w:rPr>
        <w:t>TT</w:t>
      </w:r>
      <w:r w:rsidR="00E16D14" w:rsidRPr="00B63574">
        <w:rPr>
          <w:rFonts w:cstheme="minorHAnsi"/>
          <w:noProof/>
          <w:color w:val="266D31" w:themeColor="accent4"/>
          <w:sz w:val="19"/>
          <w:szCs w:val="19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A73BB5E" wp14:editId="60C09E76">
                <wp:simplePos x="0" y="0"/>
                <wp:positionH relativeFrom="column">
                  <wp:posOffset>-914400</wp:posOffset>
                </wp:positionH>
                <wp:positionV relativeFrom="paragraph">
                  <wp:posOffset>-680085</wp:posOffset>
                </wp:positionV>
                <wp:extent cx="388620" cy="10485755"/>
                <wp:effectExtent l="0" t="0" r="0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04857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2C05E" id="Rectangle 1" o:spid="_x0000_s1026" alt="&quot;&quot;" style="position:absolute;margin-left:-1in;margin-top:-53.55pt;width:30.6pt;height:82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" fillcolor="#f15533 [3204]" stroked="f" strokeweight="1pt">
                <w10:anchorlock/>
              </v:rect>
            </w:pict>
          </mc:Fallback>
        </mc:AlternateContent>
      </w:r>
    </w:p>
    <w:sectPr w:rsidR="00CE3B09" w:rsidRPr="00B63574" w:rsidSect="0098240F">
      <w:type w:val="continuous"/>
      <w:pgSz w:w="12240" w:h="15840"/>
      <w:pgMar w:top="426" w:right="1080" w:bottom="10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F12E6" w14:textId="77777777" w:rsidR="00214115" w:rsidRDefault="00214115" w:rsidP="00E16D14">
      <w:pPr>
        <w:spacing w:line="240" w:lineRule="auto"/>
      </w:pPr>
      <w:r>
        <w:separator/>
      </w:r>
    </w:p>
  </w:endnote>
  <w:endnote w:type="continuationSeparator" w:id="0">
    <w:p w14:paraId="5A3B177B" w14:textId="77777777" w:rsidR="00214115" w:rsidRDefault="00214115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E4732" w14:textId="77777777" w:rsidR="00214115" w:rsidRDefault="00214115" w:rsidP="00E16D14">
      <w:pPr>
        <w:spacing w:line="240" w:lineRule="auto"/>
      </w:pPr>
      <w:r>
        <w:separator/>
      </w:r>
    </w:p>
  </w:footnote>
  <w:footnote w:type="continuationSeparator" w:id="0">
    <w:p w14:paraId="41B1D64B" w14:textId="77777777" w:rsidR="00214115" w:rsidRDefault="00214115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" w15:restartNumberingAfterBreak="0">
    <w:nsid w:val="11411607"/>
    <w:multiLevelType w:val="hybridMultilevel"/>
    <w:tmpl w:val="59AA2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5352459"/>
    <w:multiLevelType w:val="hybridMultilevel"/>
    <w:tmpl w:val="88C427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68549FA"/>
    <w:multiLevelType w:val="hybridMultilevel"/>
    <w:tmpl w:val="EDE4D4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E6"/>
    <w:rsid w:val="000013FD"/>
    <w:rsid w:val="00007D92"/>
    <w:rsid w:val="00010CF9"/>
    <w:rsid w:val="000111C0"/>
    <w:rsid w:val="00011786"/>
    <w:rsid w:val="00065DA6"/>
    <w:rsid w:val="000761F2"/>
    <w:rsid w:val="000A7F3C"/>
    <w:rsid w:val="000D69BA"/>
    <w:rsid w:val="00100EAC"/>
    <w:rsid w:val="00113BE9"/>
    <w:rsid w:val="0011640F"/>
    <w:rsid w:val="0012313F"/>
    <w:rsid w:val="00163F34"/>
    <w:rsid w:val="00174F67"/>
    <w:rsid w:val="00175471"/>
    <w:rsid w:val="00180710"/>
    <w:rsid w:val="00181381"/>
    <w:rsid w:val="001A0C69"/>
    <w:rsid w:val="001A6304"/>
    <w:rsid w:val="001B23BD"/>
    <w:rsid w:val="001B7F78"/>
    <w:rsid w:val="001C2480"/>
    <w:rsid w:val="001D09EE"/>
    <w:rsid w:val="001D7755"/>
    <w:rsid w:val="00207A16"/>
    <w:rsid w:val="0021214D"/>
    <w:rsid w:val="00214115"/>
    <w:rsid w:val="002217B3"/>
    <w:rsid w:val="00222532"/>
    <w:rsid w:val="00223A11"/>
    <w:rsid w:val="00225828"/>
    <w:rsid w:val="00231573"/>
    <w:rsid w:val="00261A05"/>
    <w:rsid w:val="002729A7"/>
    <w:rsid w:val="00275A0C"/>
    <w:rsid w:val="00285F5A"/>
    <w:rsid w:val="002936ED"/>
    <w:rsid w:val="002A7169"/>
    <w:rsid w:val="002B033D"/>
    <w:rsid w:val="002B41A7"/>
    <w:rsid w:val="002D40FD"/>
    <w:rsid w:val="002D5D5A"/>
    <w:rsid w:val="002E2F05"/>
    <w:rsid w:val="0030456C"/>
    <w:rsid w:val="00313A81"/>
    <w:rsid w:val="00351B8C"/>
    <w:rsid w:val="003562EA"/>
    <w:rsid w:val="00357924"/>
    <w:rsid w:val="00360A70"/>
    <w:rsid w:val="004162F5"/>
    <w:rsid w:val="004413F6"/>
    <w:rsid w:val="004417F1"/>
    <w:rsid w:val="00447ABC"/>
    <w:rsid w:val="004C1FD3"/>
    <w:rsid w:val="004C4995"/>
    <w:rsid w:val="004D2889"/>
    <w:rsid w:val="00510684"/>
    <w:rsid w:val="0052547A"/>
    <w:rsid w:val="00530043"/>
    <w:rsid w:val="00532C90"/>
    <w:rsid w:val="00546F0F"/>
    <w:rsid w:val="00547494"/>
    <w:rsid w:val="005506A9"/>
    <w:rsid w:val="00591164"/>
    <w:rsid w:val="005937B7"/>
    <w:rsid w:val="005A6D6C"/>
    <w:rsid w:val="005E4F10"/>
    <w:rsid w:val="005F1683"/>
    <w:rsid w:val="00615397"/>
    <w:rsid w:val="006157D4"/>
    <w:rsid w:val="00615830"/>
    <w:rsid w:val="00633EE2"/>
    <w:rsid w:val="00634A2D"/>
    <w:rsid w:val="00640A45"/>
    <w:rsid w:val="00643E15"/>
    <w:rsid w:val="0065416D"/>
    <w:rsid w:val="00661979"/>
    <w:rsid w:val="006623B4"/>
    <w:rsid w:val="00664824"/>
    <w:rsid w:val="00673DA3"/>
    <w:rsid w:val="006776CA"/>
    <w:rsid w:val="0069693F"/>
    <w:rsid w:val="006A0257"/>
    <w:rsid w:val="006A0F63"/>
    <w:rsid w:val="006B0424"/>
    <w:rsid w:val="006C31BE"/>
    <w:rsid w:val="00713C1A"/>
    <w:rsid w:val="007179A5"/>
    <w:rsid w:val="007351DA"/>
    <w:rsid w:val="007B6F0A"/>
    <w:rsid w:val="007D609B"/>
    <w:rsid w:val="007E20FC"/>
    <w:rsid w:val="007F4163"/>
    <w:rsid w:val="0080711E"/>
    <w:rsid w:val="00815046"/>
    <w:rsid w:val="00820971"/>
    <w:rsid w:val="0082455D"/>
    <w:rsid w:val="008411D8"/>
    <w:rsid w:val="00851D5D"/>
    <w:rsid w:val="008C7CC6"/>
    <w:rsid w:val="008F048C"/>
    <w:rsid w:val="008F55C5"/>
    <w:rsid w:val="008F643F"/>
    <w:rsid w:val="00900AD8"/>
    <w:rsid w:val="009050BB"/>
    <w:rsid w:val="00906720"/>
    <w:rsid w:val="0090734C"/>
    <w:rsid w:val="00907A85"/>
    <w:rsid w:val="00913EAF"/>
    <w:rsid w:val="00941E15"/>
    <w:rsid w:val="00945DE7"/>
    <w:rsid w:val="009623C5"/>
    <w:rsid w:val="00967F73"/>
    <w:rsid w:val="009714E8"/>
    <w:rsid w:val="00973401"/>
    <w:rsid w:val="0098240F"/>
    <w:rsid w:val="009930AF"/>
    <w:rsid w:val="00996A8A"/>
    <w:rsid w:val="009A2E67"/>
    <w:rsid w:val="009A3394"/>
    <w:rsid w:val="009B2D97"/>
    <w:rsid w:val="009C2533"/>
    <w:rsid w:val="009C31D3"/>
    <w:rsid w:val="009D5263"/>
    <w:rsid w:val="009F55F2"/>
    <w:rsid w:val="00A25BA1"/>
    <w:rsid w:val="00A358DC"/>
    <w:rsid w:val="00A40DEC"/>
    <w:rsid w:val="00A4304F"/>
    <w:rsid w:val="00A553E1"/>
    <w:rsid w:val="00A66AFF"/>
    <w:rsid w:val="00A77555"/>
    <w:rsid w:val="00A8039A"/>
    <w:rsid w:val="00AA353A"/>
    <w:rsid w:val="00AB6FD8"/>
    <w:rsid w:val="00AC19A5"/>
    <w:rsid w:val="00B155B4"/>
    <w:rsid w:val="00B448E6"/>
    <w:rsid w:val="00B63574"/>
    <w:rsid w:val="00B72538"/>
    <w:rsid w:val="00B82E83"/>
    <w:rsid w:val="00B87CF9"/>
    <w:rsid w:val="00B95A76"/>
    <w:rsid w:val="00C46159"/>
    <w:rsid w:val="00C63381"/>
    <w:rsid w:val="00C65119"/>
    <w:rsid w:val="00C67DDE"/>
    <w:rsid w:val="00CB3ED6"/>
    <w:rsid w:val="00CC0C8B"/>
    <w:rsid w:val="00CC0FFE"/>
    <w:rsid w:val="00CD2A1F"/>
    <w:rsid w:val="00CD7110"/>
    <w:rsid w:val="00CE0CE5"/>
    <w:rsid w:val="00CE3B09"/>
    <w:rsid w:val="00D422B3"/>
    <w:rsid w:val="00D42BE9"/>
    <w:rsid w:val="00D45167"/>
    <w:rsid w:val="00D5201F"/>
    <w:rsid w:val="00D619A2"/>
    <w:rsid w:val="00D6382A"/>
    <w:rsid w:val="00DB2C75"/>
    <w:rsid w:val="00DC6F08"/>
    <w:rsid w:val="00DD124D"/>
    <w:rsid w:val="00DE6FC2"/>
    <w:rsid w:val="00DF2E19"/>
    <w:rsid w:val="00E0056D"/>
    <w:rsid w:val="00E16D14"/>
    <w:rsid w:val="00E20E43"/>
    <w:rsid w:val="00E232AA"/>
    <w:rsid w:val="00E31550"/>
    <w:rsid w:val="00E33C0C"/>
    <w:rsid w:val="00E34664"/>
    <w:rsid w:val="00E36C6B"/>
    <w:rsid w:val="00E557D1"/>
    <w:rsid w:val="00E65167"/>
    <w:rsid w:val="00E77292"/>
    <w:rsid w:val="00E80822"/>
    <w:rsid w:val="00EA4AB6"/>
    <w:rsid w:val="00EB70DA"/>
    <w:rsid w:val="00EE1B6E"/>
    <w:rsid w:val="00EE5334"/>
    <w:rsid w:val="00F0128D"/>
    <w:rsid w:val="00FA3628"/>
    <w:rsid w:val="00FC50F9"/>
    <w:rsid w:val="00FE0E63"/>
    <w:rsid w:val="00FE6616"/>
    <w:rsid w:val="00FF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FE5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character" w:styleId="Strong">
    <w:name w:val="Strong"/>
    <w:basedOn w:val="DefaultParagraphFont"/>
    <w:uiPriority w:val="22"/>
    <w:qFormat/>
    <w:rsid w:val="00EE533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2313F"/>
    <w:rPr>
      <w:color w:val="605E5C"/>
      <w:shd w:val="clear" w:color="auto" w:fill="E1DFDD"/>
    </w:rPr>
  </w:style>
  <w:style w:type="character" w:customStyle="1" w:styleId="citation-132">
    <w:name w:val="citation-132"/>
    <w:basedOn w:val="DefaultParagraphFont"/>
    <w:rsid w:val="009D5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6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ur\AppData\Roaming\Microsoft\Templates\ATS%20Bold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F02F42-0671-4412-BC92-3A1D9427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2026-06-26T10:27:00Z</dcterms:created>
  <dcterms:modified xsi:type="dcterms:W3CDTF">2026-07-14T15:06:00Z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